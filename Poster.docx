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Mriekatabuky"/>
        <w:tblpPr w:leftFromText="180" w:rightFromText="180" w:vertAnchor="text" w:horzAnchor="margin" w:tblpY="-35"/>
        <w:tblW w:w="4122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37"/>
        <w:gridCol w:w="5982"/>
      </w:tblGrid>
      <w:tr w:rsidR="00CC37DE" w:rsidRPr="00CC37DE" w14:paraId="3A92AF6C" w14:textId="77777777" w:rsidTr="00CC37DE">
        <w:trPr>
          <w:trHeight w:val="1426"/>
        </w:trPr>
        <w:tc>
          <w:tcPr>
            <w:tcW w:w="6237" w:type="dxa"/>
            <w:tcMar>
              <w:left w:w="115" w:type="dxa"/>
              <w:right w:w="0" w:type="dxa"/>
            </w:tcMar>
          </w:tcPr>
          <w:p w14:paraId="2D9ABB2E" w14:textId="72030755" w:rsidR="00CC37DE" w:rsidRPr="00CC37DE" w:rsidRDefault="00CC37DE" w:rsidP="00CC37DE">
            <w:pPr>
              <w:pStyle w:val="Contact"/>
              <w:rPr>
                <w:sz w:val="28"/>
                <w:szCs w:val="28"/>
                <w:lang w:val="en-GB"/>
              </w:rPr>
            </w:pPr>
            <w:r w:rsidRPr="00CC37DE">
              <w:rPr>
                <w:sz w:val="28"/>
                <w:szCs w:val="28"/>
              </w:rPr>
              <w:t xml:space="preserve">Katedra informatiky, Pedagogická fakulta, </w:t>
            </w:r>
            <w:r>
              <w:rPr>
                <w:sz w:val="28"/>
                <w:szCs w:val="28"/>
                <w:lang w:val="en-GB"/>
              </w:rPr>
              <w:t xml:space="preserve">                       </w:t>
            </w:r>
          </w:p>
          <w:p w14:paraId="240BA6CF" w14:textId="6CAF1E39" w:rsidR="00CC37DE" w:rsidRPr="00CC37DE" w:rsidRDefault="00CC37DE" w:rsidP="00CC37DE">
            <w:pPr>
              <w:pStyle w:val="Contact"/>
              <w:rPr>
                <w:sz w:val="28"/>
                <w:szCs w:val="28"/>
              </w:rPr>
            </w:pPr>
            <w:r w:rsidRPr="00CC37DE">
              <w:rPr>
                <w:sz w:val="28"/>
                <w:szCs w:val="28"/>
              </w:rPr>
              <w:t>Katolícka univerzita, Ružomberok</w:t>
            </w:r>
          </w:p>
        </w:tc>
        <w:tc>
          <w:tcPr>
            <w:tcW w:w="5982" w:type="dxa"/>
            <w:tcMar>
              <w:left w:w="115" w:type="dxa"/>
              <w:right w:w="0" w:type="dxa"/>
            </w:tcMar>
          </w:tcPr>
          <w:p w14:paraId="6E0B1788" w14:textId="77777777" w:rsidR="00CC37DE" w:rsidRPr="00CC37DE" w:rsidRDefault="00CC37DE" w:rsidP="00CC37DE">
            <w:pPr>
              <w:pStyle w:val="Contact"/>
            </w:pPr>
          </w:p>
        </w:tc>
      </w:tr>
    </w:tbl>
    <w:p w14:paraId="77660A3B" w14:textId="2191FC3D" w:rsidR="00C36C53" w:rsidRDefault="00AC2F3F" w:rsidP="00CC37DE">
      <w:pPr>
        <w:pStyle w:val="Graphicsanchor"/>
      </w:pP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9B4C063" wp14:editId="00977143">
                <wp:simplePos x="0" y="0"/>
                <wp:positionH relativeFrom="column">
                  <wp:posOffset>6475095</wp:posOffset>
                </wp:positionH>
                <wp:positionV relativeFrom="paragraph">
                  <wp:posOffset>-146685</wp:posOffset>
                </wp:positionV>
                <wp:extent cx="3533775" cy="371475"/>
                <wp:effectExtent l="0" t="0" r="0" b="0"/>
                <wp:wrapNone/>
                <wp:docPr id="1404596208" name="Textové po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3775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6B4D72" w14:textId="3DBDABE8" w:rsidR="00AC2F3F" w:rsidRPr="00AC2F3F" w:rsidRDefault="00AC2F3F">
                            <w:pPr>
                              <w:rPr>
                                <w:color w:val="FFFFFF" w:themeColor="background1"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2"/>
                                <w:szCs w:val="36"/>
                              </w:rPr>
                              <w:t>a</w:t>
                            </w:r>
                            <w:r w:rsidRPr="00AC2F3F">
                              <w:rPr>
                                <w:color w:val="FFFFFF" w:themeColor="background1"/>
                                <w:sz w:val="32"/>
                                <w:szCs w:val="36"/>
                              </w:rPr>
                              <w:t xml:space="preserve">utor: </w:t>
                            </w:r>
                            <w:r w:rsidRPr="00AC2F3F">
                              <w:rPr>
                                <w:color w:val="FFFFFF" w:themeColor="background1"/>
                                <w:sz w:val="32"/>
                                <w:szCs w:val="36"/>
                              </w:rPr>
                              <w:t>Ing. Jana Ďurfinová, PhD.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9B4C063" id="_x0000_t202" coordsize="21600,21600" o:spt="202" path="m,l,21600r21600,l21600,xe">
                <v:stroke joinstyle="miter"/>
                <v:path gradientshapeok="t" o:connecttype="rect"/>
              </v:shapetype>
              <v:shape id="Textové pole 21" o:spid="_x0000_s1026" type="#_x0000_t202" style="position:absolute;margin-left:509.85pt;margin-top:-11.55pt;width:278.25pt;height:29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" filled="f" stroked="f" strokeweight=".5pt">
                <v:textbox>
                  <w:txbxContent>
                    <w:p w14:paraId="4B6B4D72" w14:textId="3DBDABE8" w:rsidR="00AC2F3F" w:rsidRPr="00AC2F3F" w:rsidRDefault="00AC2F3F">
                      <w:pPr>
                        <w:rPr>
                          <w:color w:val="FFFFFF" w:themeColor="background1"/>
                          <w:sz w:val="32"/>
                          <w:szCs w:val="36"/>
                        </w:rPr>
                      </w:pPr>
                      <w:r>
                        <w:rPr>
                          <w:color w:val="FFFFFF" w:themeColor="background1"/>
                          <w:sz w:val="32"/>
                          <w:szCs w:val="36"/>
                        </w:rPr>
                        <w:t>a</w:t>
                      </w:r>
                      <w:r w:rsidRPr="00AC2F3F">
                        <w:rPr>
                          <w:color w:val="FFFFFF" w:themeColor="background1"/>
                          <w:sz w:val="32"/>
                          <w:szCs w:val="36"/>
                        </w:rPr>
                        <w:t xml:space="preserve">utor: </w:t>
                      </w:r>
                      <w:r w:rsidRPr="00AC2F3F">
                        <w:rPr>
                          <w:color w:val="FFFFFF" w:themeColor="background1"/>
                          <w:sz w:val="32"/>
                          <w:szCs w:val="36"/>
                        </w:rPr>
                        <w:t>Ing. Jana Ďurfinová, PhD.</w:t>
                      </w:r>
                    </w:p>
                  </w:txbxContent>
                </v:textbox>
              </v:shape>
            </w:pict>
          </mc:Fallback>
        </mc:AlternateContent>
      </w:r>
      <w:r w:rsidR="00CC37DE"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5C404D" wp14:editId="6E86F477">
                <wp:simplePos x="0" y="0"/>
                <wp:positionH relativeFrom="column">
                  <wp:posOffset>3312795</wp:posOffset>
                </wp:positionH>
                <wp:positionV relativeFrom="paragraph">
                  <wp:posOffset>-375285</wp:posOffset>
                </wp:positionV>
                <wp:extent cx="1647825" cy="1219200"/>
                <wp:effectExtent l="0" t="0" r="0" b="0"/>
                <wp:wrapNone/>
                <wp:docPr id="1989654953" name="Textové po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825" cy="1219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290B00" w14:textId="0D654BF7" w:rsidR="00CC37DE" w:rsidRPr="00CC37DE" w:rsidRDefault="00CC37DE" w:rsidP="00CC37DE">
                            <w:pPr>
                              <w:rPr>
                                <w:color w:val="FFFFFF" w:themeColor="background1"/>
                                <w:lang w:val="en-GB"/>
                                <w14:textFill>
                                  <w14:noFill/>
                                </w14:textFill>
                              </w:rPr>
                            </w:pPr>
                            <w:r w:rsidRPr="00CC37DE">
                              <w:rPr>
                                <w:color w:val="FFFFFF" w:themeColor="background1"/>
                                <w:lang w:val="en-GB"/>
                                <w14:textFill>
                                  <w14:noFill/>
                                </w14:textFill>
                              </w:rPr>
                              <w:drawing>
                                <wp:inline distT="0" distB="0" distL="0" distR="0" wp14:anchorId="4319C861" wp14:editId="6DA4FCDF">
                                  <wp:extent cx="1016063" cy="904875"/>
                                  <wp:effectExtent l="0" t="0" r="0" b="0"/>
                                  <wp:docPr id="1337643410" name="Obrázok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21387" cy="90961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0CD71DF" w14:textId="77777777" w:rsidR="00CC37DE" w:rsidRPr="00CC37DE" w:rsidRDefault="00CC37DE">
                            <w:pPr>
                              <w:rPr>
                                <w:color w:val="FFFFFF" w:themeColor="background1"/>
                                <w14:textFill>
                                  <w14:noFill/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5C404D" id="Textové pole 3" o:spid="_x0000_s1027" type="#_x0000_t202" style="position:absolute;margin-left:260.85pt;margin-top:-29.55pt;width:129.75pt;height:9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" filled="f" stroked="f" strokeweight=".5pt">
                <v:textbox>
                  <w:txbxContent>
                    <w:p w14:paraId="4F290B00" w14:textId="0D654BF7" w:rsidR="00CC37DE" w:rsidRPr="00CC37DE" w:rsidRDefault="00CC37DE" w:rsidP="00CC37DE">
                      <w:pPr>
                        <w:rPr>
                          <w:color w:val="FFFFFF" w:themeColor="background1"/>
                          <w:lang w:val="en-GB"/>
                          <w14:textFill>
                            <w14:noFill/>
                          </w14:textFill>
                        </w:rPr>
                      </w:pPr>
                      <w:r w:rsidRPr="00CC37DE">
                        <w:rPr>
                          <w:color w:val="FFFFFF" w:themeColor="background1"/>
                          <w:lang w:val="en-GB"/>
                          <w14:textFill>
                            <w14:noFill/>
                          </w14:textFill>
                        </w:rPr>
                        <w:drawing>
                          <wp:inline distT="0" distB="0" distL="0" distR="0" wp14:anchorId="4319C861" wp14:editId="6DA4FCDF">
                            <wp:extent cx="1016063" cy="904875"/>
                            <wp:effectExtent l="0" t="0" r="0" b="0"/>
                            <wp:docPr id="1337643410" name="Obrázok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21387" cy="90961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0CD71DF" w14:textId="77777777" w:rsidR="00CC37DE" w:rsidRPr="00CC37DE" w:rsidRDefault="00CC37DE">
                      <w:pPr>
                        <w:rPr>
                          <w:color w:val="FFFFFF" w:themeColor="background1"/>
                          <w14:textFill>
                            <w14:noFill/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3616D" w:rsidRPr="00CC37DE"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14E9DEA0" wp14:editId="492D44B3">
                <wp:simplePos x="0" y="0"/>
                <wp:positionH relativeFrom="page">
                  <wp:align>left</wp:align>
                </wp:positionH>
                <wp:positionV relativeFrom="paragraph">
                  <wp:posOffset>-822960</wp:posOffset>
                </wp:positionV>
                <wp:extent cx="7772400" cy="15053310"/>
                <wp:effectExtent l="0" t="0" r="13970" b="15240"/>
                <wp:wrapNone/>
                <wp:docPr id="1562859504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505331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100000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70951F" id="Rectangle 1" o:spid="_x0000_s1026" alt="&quot;&quot;" style="position:absolute;margin-left:0;margin-top:-64.8pt;width:612pt;height:1185.3pt;z-index:-251657216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100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" fillcolor="#2e4940 [814]" strokecolor="#291500 [484]" strokeweight="1pt">
                <w10:wrap anchorx="page"/>
                <w10:anchorlock/>
              </v:rect>
            </w:pict>
          </mc:Fallback>
        </mc:AlternateContent>
      </w:r>
    </w:p>
    <w:p w14:paraId="3F3BC3D7" w14:textId="77777777" w:rsidR="00CC37DE" w:rsidRDefault="00CC37DE" w:rsidP="00CC37DE">
      <w:pPr>
        <w:pStyle w:val="Graphicsanchor"/>
      </w:pPr>
    </w:p>
    <w:p w14:paraId="6AE2B5A3" w14:textId="77777777" w:rsidR="00CC37DE" w:rsidRDefault="00CC37DE" w:rsidP="00CC37DE">
      <w:pPr>
        <w:pStyle w:val="Graphicsanchor"/>
      </w:pPr>
    </w:p>
    <w:p w14:paraId="5C5692B0" w14:textId="77777777" w:rsidR="00CC37DE" w:rsidRDefault="00CC37DE" w:rsidP="00CC37DE">
      <w:pPr>
        <w:pStyle w:val="Graphicsanchor"/>
      </w:pPr>
    </w:p>
    <w:p w14:paraId="21FF2257" w14:textId="77777777" w:rsidR="00CC37DE" w:rsidRDefault="00CC37DE" w:rsidP="00CC37DE">
      <w:pPr>
        <w:pStyle w:val="Graphicsanchor"/>
      </w:pPr>
    </w:p>
    <w:p w14:paraId="31873951" w14:textId="77777777" w:rsidR="00CC37DE" w:rsidRDefault="00CC37DE" w:rsidP="00CC37DE">
      <w:pPr>
        <w:pStyle w:val="Graphicsanchor"/>
      </w:pPr>
    </w:p>
    <w:p w14:paraId="667B5D93" w14:textId="77777777" w:rsidR="00CC37DE" w:rsidRDefault="00CC37DE" w:rsidP="00CC37DE">
      <w:pPr>
        <w:pStyle w:val="Graphicsanchor"/>
      </w:pPr>
    </w:p>
    <w:p w14:paraId="13422BF7" w14:textId="77777777" w:rsidR="00CC37DE" w:rsidRDefault="00CC37DE" w:rsidP="00CC37DE">
      <w:pPr>
        <w:pStyle w:val="Graphicsanchor"/>
      </w:pPr>
    </w:p>
    <w:p w14:paraId="6A182B66" w14:textId="77777777" w:rsidR="00CC37DE" w:rsidRDefault="00CC37DE" w:rsidP="00CC37DE">
      <w:pPr>
        <w:pStyle w:val="Graphicsanchor"/>
      </w:pPr>
    </w:p>
    <w:p w14:paraId="5F25D215" w14:textId="77777777" w:rsidR="00CC37DE" w:rsidRDefault="00CC37DE" w:rsidP="00CC37DE">
      <w:pPr>
        <w:pStyle w:val="Graphicsanchor"/>
      </w:pPr>
    </w:p>
    <w:p w14:paraId="1E4AD4DB" w14:textId="77777777" w:rsidR="00CC37DE" w:rsidRDefault="00CC37DE" w:rsidP="00CC37DE">
      <w:pPr>
        <w:pStyle w:val="Graphicsanchor"/>
      </w:pPr>
    </w:p>
    <w:p w14:paraId="706326E3" w14:textId="77777777" w:rsidR="00CC37DE" w:rsidRDefault="00CC37DE" w:rsidP="00CC37DE">
      <w:pPr>
        <w:pStyle w:val="Graphicsanchor"/>
      </w:pPr>
    </w:p>
    <w:p w14:paraId="3DABDF0C" w14:textId="77777777" w:rsidR="00CC37DE" w:rsidRDefault="00CC37DE" w:rsidP="00CC37DE">
      <w:pPr>
        <w:pStyle w:val="Graphicsanchor"/>
      </w:pPr>
    </w:p>
    <w:p w14:paraId="491C23AE" w14:textId="77777777" w:rsidR="00CC37DE" w:rsidRDefault="00CC37DE" w:rsidP="00CC37DE">
      <w:pPr>
        <w:pStyle w:val="Graphicsanchor"/>
      </w:pPr>
    </w:p>
    <w:p w14:paraId="07135222" w14:textId="77777777" w:rsidR="00CC37DE" w:rsidRDefault="00CC37DE" w:rsidP="00CC37DE">
      <w:pPr>
        <w:pStyle w:val="Graphicsanchor"/>
      </w:pPr>
    </w:p>
    <w:p w14:paraId="16943F82" w14:textId="4D978566" w:rsidR="00CC37DE" w:rsidRDefault="00CC37DE" w:rsidP="00CC37DE">
      <w:pPr>
        <w:pStyle w:val="Graphicsanchor"/>
      </w:pPr>
    </w:p>
    <w:p w14:paraId="6A025EA8" w14:textId="48E57864" w:rsidR="00CC37DE" w:rsidRDefault="00CC37DE" w:rsidP="00CC37DE">
      <w:pPr>
        <w:pStyle w:val="Graphicsanchor"/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010A7B" wp14:editId="1CC4DECF">
                <wp:simplePos x="0" y="0"/>
                <wp:positionH relativeFrom="column">
                  <wp:posOffset>-97155</wp:posOffset>
                </wp:positionH>
                <wp:positionV relativeFrom="paragraph">
                  <wp:posOffset>104140</wp:posOffset>
                </wp:positionV>
                <wp:extent cx="9382125" cy="1552575"/>
                <wp:effectExtent l="0" t="0" r="0" b="0"/>
                <wp:wrapNone/>
                <wp:docPr id="54142498" name="Textové po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82125" cy="1552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2E848C" w14:textId="171DE592" w:rsidR="00CC37DE" w:rsidRPr="00E53F32" w:rsidRDefault="00E53F32">
                            <w:pPr>
                              <w:rPr>
                                <w:color w:val="FFFFFF" w:themeColor="background1"/>
                                <w:sz w:val="72"/>
                                <w:szCs w:val="96"/>
                              </w:rPr>
                            </w:pPr>
                            <w:r w:rsidRPr="00E53F32">
                              <w:rPr>
                                <w:color w:val="FFFFFF" w:themeColor="background1"/>
                                <w:sz w:val="72"/>
                                <w:szCs w:val="96"/>
                              </w:rPr>
                              <w:t>ZARIADENIE NA MERANIE TEPLOTY A VLHKOSTI SO ZOBRAZOVANÍM ČASU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010A7B" id="Textové pole 6" o:spid="_x0000_s1028" type="#_x0000_t202" style="position:absolute;margin-left:-7.65pt;margin-top:8.2pt;width:738.75pt;height:122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" filled="f" stroked="f" strokeweight=".5pt">
                <v:textbox>
                  <w:txbxContent>
                    <w:p w14:paraId="292E848C" w14:textId="171DE592" w:rsidR="00CC37DE" w:rsidRPr="00E53F32" w:rsidRDefault="00E53F32">
                      <w:pPr>
                        <w:rPr>
                          <w:color w:val="FFFFFF" w:themeColor="background1"/>
                          <w:sz w:val="72"/>
                          <w:szCs w:val="96"/>
                        </w:rPr>
                      </w:pPr>
                      <w:r w:rsidRPr="00E53F32">
                        <w:rPr>
                          <w:color w:val="FFFFFF" w:themeColor="background1"/>
                          <w:sz w:val="72"/>
                          <w:szCs w:val="96"/>
                        </w:rPr>
                        <w:t>ZARIADENIE NA MERANIE TEPLOTY A VLHKOSTI SO ZOBRAZOVANÍM ČASU</w:t>
                      </w:r>
                    </w:p>
                  </w:txbxContent>
                </v:textbox>
              </v:shape>
            </w:pict>
          </mc:Fallback>
        </mc:AlternateContent>
      </w:r>
    </w:p>
    <w:p w14:paraId="3CD339C6" w14:textId="77777777" w:rsidR="00CC37DE" w:rsidRDefault="00CC37DE" w:rsidP="00CC37DE">
      <w:pPr>
        <w:pStyle w:val="Graphicsanchor"/>
      </w:pPr>
    </w:p>
    <w:p w14:paraId="0519144B" w14:textId="77777777" w:rsidR="00CC37DE" w:rsidRDefault="00CC37DE" w:rsidP="00CC37DE">
      <w:pPr>
        <w:pStyle w:val="Graphicsanchor"/>
      </w:pPr>
    </w:p>
    <w:p w14:paraId="20A370B9" w14:textId="77777777" w:rsidR="00445378" w:rsidRPr="00CC37DE" w:rsidRDefault="00445378" w:rsidP="00445378"/>
    <w:p w14:paraId="39282347" w14:textId="4491CB1D" w:rsidR="00502AB0" w:rsidRPr="00CC37DE" w:rsidRDefault="00502AB0" w:rsidP="00445378"/>
    <w:p w14:paraId="53DE2BDD" w14:textId="77777777" w:rsidR="005907DF" w:rsidRPr="00CC37DE" w:rsidRDefault="005907DF" w:rsidP="00445378"/>
    <w:p w14:paraId="23017869" w14:textId="77777777" w:rsidR="00CC37DE" w:rsidRDefault="00CC37DE" w:rsidP="0073062E">
      <w:pPr>
        <w:spacing w:line="288" w:lineRule="auto"/>
      </w:pPr>
    </w:p>
    <w:p w14:paraId="4C0A72E0" w14:textId="4841AA7D" w:rsidR="00CC37DE" w:rsidRDefault="00CC37DE" w:rsidP="0073062E">
      <w:pPr>
        <w:spacing w:line="288" w:lineRule="auto"/>
      </w:pPr>
    </w:p>
    <w:p w14:paraId="565CBA39" w14:textId="786458F9" w:rsidR="00CC37DE" w:rsidRDefault="00CC37DE" w:rsidP="0073062E">
      <w:pPr>
        <w:spacing w:line="288" w:lineRule="auto"/>
      </w:pPr>
    </w:p>
    <w:p w14:paraId="25A69DE7" w14:textId="7F8D7FD5" w:rsidR="00E53F32" w:rsidRDefault="00E53F32" w:rsidP="00E53F32">
      <w:pPr>
        <w:spacing w:after="160" w:line="278" w:lineRule="auto"/>
        <w:rPr>
          <w:lang w:val="en-GB"/>
        </w:rPr>
      </w:pPr>
    </w:p>
    <w:p w14:paraId="1BD0CA81" w14:textId="04B4132F" w:rsidR="009D7EC1" w:rsidRDefault="009D7EC1" w:rsidP="00E53F32">
      <w:pPr>
        <w:spacing w:after="160" w:line="278" w:lineRule="auto"/>
        <w:rPr>
          <w:lang w:val="en-GB"/>
        </w:rPr>
      </w:pPr>
    </w:p>
    <w:p w14:paraId="6DAEE737" w14:textId="10B02C59" w:rsidR="009D7EC1" w:rsidRDefault="009D7EC1" w:rsidP="00E53F32">
      <w:pPr>
        <w:spacing w:after="160" w:line="278" w:lineRule="auto"/>
        <w:rPr>
          <w:lang w:val="en-GB"/>
        </w:rPr>
      </w:pPr>
    </w:p>
    <w:p w14:paraId="315C3C22" w14:textId="729D44EB" w:rsidR="009D7EC1" w:rsidRDefault="009D7EC1" w:rsidP="00E53F32">
      <w:pPr>
        <w:spacing w:after="160" w:line="278" w:lineRule="auto"/>
        <w:rPr>
          <w:lang w:val="en-GB"/>
        </w:rPr>
      </w:pPr>
    </w:p>
    <w:p w14:paraId="3D21A169" w14:textId="50B828D9" w:rsidR="00E53F32" w:rsidRPr="00E53F32" w:rsidRDefault="009D7EC1" w:rsidP="00E53F32">
      <w:pPr>
        <w:spacing w:after="160" w:line="278" w:lineRule="auto"/>
        <w:rPr>
          <w:lang w:val="en-GB"/>
        </w:rPr>
      </w:pPr>
      <w:r>
        <w:rPr>
          <w:lang w:val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6E696AF" wp14:editId="2125FEF8">
                <wp:simplePos x="0" y="0"/>
                <wp:positionH relativeFrom="column">
                  <wp:posOffset>5379720</wp:posOffset>
                </wp:positionH>
                <wp:positionV relativeFrom="paragraph">
                  <wp:posOffset>6985</wp:posOffset>
                </wp:positionV>
                <wp:extent cx="4464685" cy="3733800"/>
                <wp:effectExtent l="0" t="0" r="0" b="0"/>
                <wp:wrapNone/>
                <wp:docPr id="1818506531" name="Textové po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4685" cy="3733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4A3EC8" w14:textId="4E5EB3F9" w:rsidR="009D7EC1" w:rsidRPr="009D7EC1" w:rsidRDefault="009D7EC1" w:rsidP="009D7EC1">
                            <w:pPr>
                              <w:pStyle w:val="Odsekzoznamu"/>
                              <w:numPr>
                                <w:ilvl w:val="0"/>
                                <w:numId w:val="4"/>
                              </w:numPr>
                              <w:rPr>
                                <w:color w:val="FFFFFF" w:themeColor="background1"/>
                                <w:sz w:val="36"/>
                                <w:szCs w:val="40"/>
                                <w:lang w:val="en-GB"/>
                              </w:rPr>
                            </w:pPr>
                            <w:r w:rsidRPr="009D7EC1">
                              <w:rPr>
                                <w:color w:val="FFFFFF" w:themeColor="background1"/>
                                <w:sz w:val="36"/>
                                <w:szCs w:val="40"/>
                                <w:lang w:val="en-GB"/>
                              </w:rPr>
                              <w:t xml:space="preserve">Meranie teploty a vlhkosti vzduchu </w:t>
                            </w:r>
                          </w:p>
                          <w:p w14:paraId="6A578321" w14:textId="34BCF556" w:rsidR="009D7EC1" w:rsidRPr="009D7EC1" w:rsidRDefault="009D7EC1" w:rsidP="009D7EC1">
                            <w:pPr>
                              <w:pStyle w:val="Odsekzoznamu"/>
                              <w:numPr>
                                <w:ilvl w:val="0"/>
                                <w:numId w:val="4"/>
                              </w:numPr>
                              <w:rPr>
                                <w:color w:val="FFFFFF" w:themeColor="background1"/>
                                <w:sz w:val="36"/>
                                <w:szCs w:val="40"/>
                                <w:lang w:val="en-GB"/>
                              </w:rPr>
                            </w:pPr>
                            <w:r w:rsidRPr="009D7EC1">
                              <w:rPr>
                                <w:color w:val="FFFFFF" w:themeColor="background1"/>
                                <w:sz w:val="36"/>
                                <w:szCs w:val="40"/>
                                <w:lang w:val="en-GB"/>
                              </w:rPr>
                              <w:t xml:space="preserve">Použitý senzor SHT31 </w:t>
                            </w:r>
                          </w:p>
                          <w:p w14:paraId="3A4E6839" w14:textId="2A0EF77E" w:rsidR="009D7EC1" w:rsidRPr="009D7EC1" w:rsidRDefault="009D7EC1" w:rsidP="009D7EC1">
                            <w:pPr>
                              <w:pStyle w:val="Odsekzoznamu"/>
                              <w:numPr>
                                <w:ilvl w:val="0"/>
                                <w:numId w:val="4"/>
                              </w:numPr>
                              <w:rPr>
                                <w:color w:val="FFFFFF" w:themeColor="background1"/>
                                <w:sz w:val="36"/>
                                <w:szCs w:val="40"/>
                                <w:lang w:val="en-GB"/>
                              </w:rPr>
                            </w:pPr>
                            <w:r w:rsidRPr="009D7EC1">
                              <w:rPr>
                                <w:color w:val="FFFFFF" w:themeColor="background1"/>
                                <w:sz w:val="36"/>
                                <w:szCs w:val="40"/>
                                <w:lang w:val="en-GB"/>
                              </w:rPr>
                              <w:t xml:space="preserve">Zobrazenie dát a času na OLED display </w:t>
                            </w:r>
                          </w:p>
                          <w:p w14:paraId="6D012760" w14:textId="5658FD93" w:rsidR="009D7EC1" w:rsidRPr="009D7EC1" w:rsidRDefault="009D7EC1" w:rsidP="009D7EC1">
                            <w:pPr>
                              <w:pStyle w:val="Odsekzoznamu"/>
                              <w:numPr>
                                <w:ilvl w:val="0"/>
                                <w:numId w:val="4"/>
                              </w:numPr>
                              <w:rPr>
                                <w:color w:val="FFFFFF" w:themeColor="background1"/>
                                <w:sz w:val="36"/>
                                <w:szCs w:val="40"/>
                                <w:lang w:val="en-GB"/>
                              </w:rPr>
                            </w:pPr>
                            <w:r w:rsidRPr="009D7EC1">
                              <w:rPr>
                                <w:color w:val="FFFFFF" w:themeColor="background1"/>
                                <w:sz w:val="36"/>
                                <w:szCs w:val="40"/>
                                <w:lang w:val="en-GB"/>
                              </w:rPr>
                              <w:t xml:space="preserve">Riadenie pomocou mikrokontroléra ESP32 </w:t>
                            </w:r>
                          </w:p>
                          <w:p w14:paraId="7C7DAF7C" w14:textId="6BA590B3" w:rsidR="009D7EC1" w:rsidRPr="009D7EC1" w:rsidRDefault="009D7EC1" w:rsidP="009D7EC1">
                            <w:pPr>
                              <w:pStyle w:val="Odsekzoznamu"/>
                              <w:numPr>
                                <w:ilvl w:val="0"/>
                                <w:numId w:val="4"/>
                              </w:numPr>
                              <w:rPr>
                                <w:color w:val="FFFFFF" w:themeColor="background1"/>
                              </w:rPr>
                            </w:pPr>
                            <w:r w:rsidRPr="009D7EC1">
                              <w:rPr>
                                <w:color w:val="FFFFFF" w:themeColor="background1"/>
                                <w:sz w:val="36"/>
                                <w:szCs w:val="40"/>
                                <w:lang w:val="en-GB"/>
                              </w:rPr>
                              <w:t>Monitorovanie vnútorného prostredia v reálnom čase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E696AF" id="Textové pole 9" o:spid="_x0000_s1029" type="#_x0000_t202" style="position:absolute;margin-left:423.6pt;margin-top:.55pt;width:351.55pt;height:29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" filled="f" stroked="f" strokeweight=".5pt">
                <v:textbox>
                  <w:txbxContent>
                    <w:p w14:paraId="7B4A3EC8" w14:textId="4E5EB3F9" w:rsidR="009D7EC1" w:rsidRPr="009D7EC1" w:rsidRDefault="009D7EC1" w:rsidP="009D7EC1">
                      <w:pPr>
                        <w:pStyle w:val="Odsekzoznamu"/>
                        <w:numPr>
                          <w:ilvl w:val="0"/>
                          <w:numId w:val="4"/>
                        </w:numPr>
                        <w:rPr>
                          <w:color w:val="FFFFFF" w:themeColor="background1"/>
                          <w:sz w:val="36"/>
                          <w:szCs w:val="40"/>
                          <w:lang w:val="en-GB"/>
                        </w:rPr>
                      </w:pPr>
                      <w:r w:rsidRPr="009D7EC1">
                        <w:rPr>
                          <w:color w:val="FFFFFF" w:themeColor="background1"/>
                          <w:sz w:val="36"/>
                          <w:szCs w:val="40"/>
                          <w:lang w:val="en-GB"/>
                        </w:rPr>
                        <w:t xml:space="preserve">Meranie teploty a vlhkosti vzduchu </w:t>
                      </w:r>
                    </w:p>
                    <w:p w14:paraId="6A578321" w14:textId="34BCF556" w:rsidR="009D7EC1" w:rsidRPr="009D7EC1" w:rsidRDefault="009D7EC1" w:rsidP="009D7EC1">
                      <w:pPr>
                        <w:pStyle w:val="Odsekzoznamu"/>
                        <w:numPr>
                          <w:ilvl w:val="0"/>
                          <w:numId w:val="4"/>
                        </w:numPr>
                        <w:rPr>
                          <w:color w:val="FFFFFF" w:themeColor="background1"/>
                          <w:sz w:val="36"/>
                          <w:szCs w:val="40"/>
                          <w:lang w:val="en-GB"/>
                        </w:rPr>
                      </w:pPr>
                      <w:r w:rsidRPr="009D7EC1">
                        <w:rPr>
                          <w:color w:val="FFFFFF" w:themeColor="background1"/>
                          <w:sz w:val="36"/>
                          <w:szCs w:val="40"/>
                          <w:lang w:val="en-GB"/>
                        </w:rPr>
                        <w:t xml:space="preserve">Použitý senzor SHT31 </w:t>
                      </w:r>
                    </w:p>
                    <w:p w14:paraId="3A4E6839" w14:textId="2A0EF77E" w:rsidR="009D7EC1" w:rsidRPr="009D7EC1" w:rsidRDefault="009D7EC1" w:rsidP="009D7EC1">
                      <w:pPr>
                        <w:pStyle w:val="Odsekzoznamu"/>
                        <w:numPr>
                          <w:ilvl w:val="0"/>
                          <w:numId w:val="4"/>
                        </w:numPr>
                        <w:rPr>
                          <w:color w:val="FFFFFF" w:themeColor="background1"/>
                          <w:sz w:val="36"/>
                          <w:szCs w:val="40"/>
                          <w:lang w:val="en-GB"/>
                        </w:rPr>
                      </w:pPr>
                      <w:r w:rsidRPr="009D7EC1">
                        <w:rPr>
                          <w:color w:val="FFFFFF" w:themeColor="background1"/>
                          <w:sz w:val="36"/>
                          <w:szCs w:val="40"/>
                          <w:lang w:val="en-GB"/>
                        </w:rPr>
                        <w:t xml:space="preserve">Zobrazenie dát a času na OLED display </w:t>
                      </w:r>
                    </w:p>
                    <w:p w14:paraId="6D012760" w14:textId="5658FD93" w:rsidR="009D7EC1" w:rsidRPr="009D7EC1" w:rsidRDefault="009D7EC1" w:rsidP="009D7EC1">
                      <w:pPr>
                        <w:pStyle w:val="Odsekzoznamu"/>
                        <w:numPr>
                          <w:ilvl w:val="0"/>
                          <w:numId w:val="4"/>
                        </w:numPr>
                        <w:rPr>
                          <w:color w:val="FFFFFF" w:themeColor="background1"/>
                          <w:sz w:val="36"/>
                          <w:szCs w:val="40"/>
                          <w:lang w:val="en-GB"/>
                        </w:rPr>
                      </w:pPr>
                      <w:r w:rsidRPr="009D7EC1">
                        <w:rPr>
                          <w:color w:val="FFFFFF" w:themeColor="background1"/>
                          <w:sz w:val="36"/>
                          <w:szCs w:val="40"/>
                          <w:lang w:val="en-GB"/>
                        </w:rPr>
                        <w:t xml:space="preserve">Riadenie pomocou mikrokontroléra ESP32 </w:t>
                      </w:r>
                    </w:p>
                    <w:p w14:paraId="7C7DAF7C" w14:textId="6BA590B3" w:rsidR="009D7EC1" w:rsidRPr="009D7EC1" w:rsidRDefault="009D7EC1" w:rsidP="009D7EC1">
                      <w:pPr>
                        <w:pStyle w:val="Odsekzoznamu"/>
                        <w:numPr>
                          <w:ilvl w:val="0"/>
                          <w:numId w:val="4"/>
                        </w:numPr>
                        <w:rPr>
                          <w:color w:val="FFFFFF" w:themeColor="background1"/>
                        </w:rPr>
                      </w:pPr>
                      <w:r w:rsidRPr="009D7EC1">
                        <w:rPr>
                          <w:color w:val="FFFFFF" w:themeColor="background1"/>
                          <w:sz w:val="36"/>
                          <w:szCs w:val="40"/>
                          <w:lang w:val="en-GB"/>
                        </w:rPr>
                        <w:t>Monitorovanie vnútorného prostredia v reálnom čase</w:t>
                      </w:r>
                    </w:p>
                  </w:txbxContent>
                </v:textbox>
              </v:shape>
            </w:pict>
          </mc:Fallback>
        </mc:AlternateContent>
      </w:r>
      <w:r w:rsidR="00E53F32" w:rsidRPr="00E53F32">
        <w:rPr>
          <w:lang w:val="en-GB"/>
        </w:rPr>
        <w:drawing>
          <wp:inline distT="0" distB="0" distL="0" distR="0" wp14:anchorId="2C7C71AC" wp14:editId="41436067">
            <wp:extent cx="5355590" cy="4016874"/>
            <wp:effectExtent l="0" t="0" r="0" b="3175"/>
            <wp:docPr id="120498386" name="Obrázo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0709" cy="4028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F39B3" w14:textId="4403FA01" w:rsidR="00022F47" w:rsidRPr="00022F47" w:rsidRDefault="00F250F9" w:rsidP="00CC37DE">
      <w:pPr>
        <w:spacing w:after="160" w:line="278" w:lineRule="auto"/>
      </w:pP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B81D43E" wp14:editId="62280D2C">
                <wp:simplePos x="0" y="0"/>
                <wp:positionH relativeFrom="column">
                  <wp:posOffset>5551170</wp:posOffset>
                </wp:positionH>
                <wp:positionV relativeFrom="paragraph">
                  <wp:posOffset>297180</wp:posOffset>
                </wp:positionV>
                <wp:extent cx="1543050" cy="409575"/>
                <wp:effectExtent l="0" t="0" r="0" b="0"/>
                <wp:wrapNone/>
                <wp:docPr id="146728691" name="Textové po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050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972B5D" w14:textId="364983F8" w:rsidR="00F250F9" w:rsidRPr="00674DA1" w:rsidRDefault="00F250F9" w:rsidP="00F250F9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  <w:szCs w:val="40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6"/>
                                <w:szCs w:val="40"/>
                              </w:rPr>
                              <w:t>UNIoT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81D43E" id="Textové pole 20" o:spid="_x0000_s1030" type="#_x0000_t202" style="position:absolute;margin-left:437.1pt;margin-top:23.4pt;width:121.5pt;height:32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" filled="f" stroked="f" strokeweight=".5pt">
                <v:textbox>
                  <w:txbxContent>
                    <w:p w14:paraId="16972B5D" w14:textId="364983F8" w:rsidR="00F250F9" w:rsidRPr="00674DA1" w:rsidRDefault="00F250F9" w:rsidP="00F250F9">
                      <w:pPr>
                        <w:jc w:val="center"/>
                        <w:rPr>
                          <w:color w:val="FFFFFF" w:themeColor="background1"/>
                          <w:sz w:val="36"/>
                          <w:szCs w:val="40"/>
                        </w:rPr>
                      </w:pPr>
                      <w:r>
                        <w:rPr>
                          <w:color w:val="FFFFFF" w:themeColor="background1"/>
                          <w:sz w:val="36"/>
                          <w:szCs w:val="40"/>
                        </w:rPr>
                        <w:t>UNIoT</w:t>
                      </w:r>
                    </w:p>
                  </w:txbxContent>
                </v:textbox>
              </v:shape>
            </w:pict>
          </mc:Fallback>
        </mc:AlternateContent>
      </w:r>
      <w:r w:rsidR="00674DA1"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8103D84" wp14:editId="77D72C20">
                <wp:simplePos x="0" y="0"/>
                <wp:positionH relativeFrom="column">
                  <wp:posOffset>8046720</wp:posOffset>
                </wp:positionH>
                <wp:positionV relativeFrom="paragraph">
                  <wp:posOffset>297180</wp:posOffset>
                </wp:positionV>
                <wp:extent cx="1543050" cy="409575"/>
                <wp:effectExtent l="0" t="0" r="0" b="0"/>
                <wp:wrapNone/>
                <wp:docPr id="1757955551" name="Textové po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050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BAB7E2" w14:textId="61EC28B1" w:rsidR="00674DA1" w:rsidRPr="00674DA1" w:rsidRDefault="00674DA1" w:rsidP="00674DA1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  <w:szCs w:val="40"/>
                              </w:rPr>
                            </w:pPr>
                            <w:r w:rsidRPr="00674DA1">
                              <w:rPr>
                                <w:color w:val="FFFFFF" w:themeColor="background1"/>
                                <w:sz w:val="36"/>
                                <w:szCs w:val="40"/>
                              </w:rPr>
                              <w:t>GitHub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103D84" id="_x0000_s1031" type="#_x0000_t202" style="position:absolute;margin-left:633.6pt;margin-top:23.4pt;width:121.5pt;height:32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" filled="f" stroked="f" strokeweight=".5pt">
                <v:textbox>
                  <w:txbxContent>
                    <w:p w14:paraId="4FBAB7E2" w14:textId="61EC28B1" w:rsidR="00674DA1" w:rsidRPr="00674DA1" w:rsidRDefault="00674DA1" w:rsidP="00674DA1">
                      <w:pPr>
                        <w:jc w:val="center"/>
                        <w:rPr>
                          <w:color w:val="FFFFFF" w:themeColor="background1"/>
                          <w:sz w:val="36"/>
                          <w:szCs w:val="40"/>
                        </w:rPr>
                      </w:pPr>
                      <w:r w:rsidRPr="00674DA1">
                        <w:rPr>
                          <w:color w:val="FFFFFF" w:themeColor="background1"/>
                          <w:sz w:val="36"/>
                          <w:szCs w:val="40"/>
                        </w:rPr>
                        <w:t>GitHub</w:t>
                      </w:r>
                    </w:p>
                  </w:txbxContent>
                </v:textbox>
              </v:shape>
            </w:pict>
          </mc:Fallback>
        </mc:AlternateContent>
      </w:r>
      <w:r w:rsidR="009D7EC1"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6FF100" wp14:editId="58B6E43C">
                <wp:simplePos x="0" y="0"/>
                <wp:positionH relativeFrom="margin">
                  <wp:align>left</wp:align>
                </wp:positionH>
                <wp:positionV relativeFrom="paragraph">
                  <wp:posOffset>687705</wp:posOffset>
                </wp:positionV>
                <wp:extent cx="9744075" cy="1714500"/>
                <wp:effectExtent l="0" t="0" r="0" b="0"/>
                <wp:wrapNone/>
                <wp:docPr id="1848541471" name="Textové po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44075" cy="1714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DA1190" w14:textId="000C1144" w:rsidR="00674DA1" w:rsidRPr="00674DA1" w:rsidRDefault="009D7EC1" w:rsidP="00674DA1">
                            <w:pPr>
                              <w:rPr>
                                <w:lang w:val="en-GB"/>
                              </w:rPr>
                            </w:pPr>
                            <w:r w:rsidRPr="009D7EC1">
                              <w:rPr>
                                <w:lang w:val="en-GB"/>
                              </w:rPr>
                              <w:drawing>
                                <wp:inline distT="0" distB="0" distL="0" distR="0" wp14:anchorId="7708D249" wp14:editId="0B875785">
                                  <wp:extent cx="1616710" cy="1616710"/>
                                  <wp:effectExtent l="0" t="0" r="2540" b="2540"/>
                                  <wp:docPr id="446082055" name="Obrázok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16710" cy="16167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674DA1">
                              <w:t xml:space="preserve">                           </w:t>
                            </w:r>
                            <w:r w:rsidR="00674DA1">
                              <w:drawing>
                                <wp:inline distT="0" distB="0" distL="0" distR="0" wp14:anchorId="6AFA866A" wp14:editId="053E06C8">
                                  <wp:extent cx="1436370" cy="1616710"/>
                                  <wp:effectExtent l="0" t="0" r="0" b="2540"/>
                                  <wp:docPr id="756354011" name="Obrázok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36370" cy="16167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674DA1">
                              <w:t xml:space="preserve">             </w:t>
                            </w:r>
                            <w:r w:rsidR="00674DA1">
                              <w:rPr>
                                <w:lang w:val="en-GB"/>
                              </w:rPr>
                              <w:t xml:space="preserve">                            </w:t>
                            </w:r>
                            <w:r w:rsidR="00F250F9" w:rsidRPr="00F250F9">
                              <w:rPr>
                                <w:lang w:val="en-GB"/>
                              </w:rPr>
                              <w:drawing>
                                <wp:inline distT="0" distB="0" distL="0" distR="0" wp14:anchorId="391592CA" wp14:editId="44A7C22D">
                                  <wp:extent cx="1616710" cy="1616710"/>
                                  <wp:effectExtent l="0" t="0" r="2540" b="2540"/>
                                  <wp:docPr id="1192716071" name="Obrázok 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16710" cy="16167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F250F9">
                              <w:rPr>
                                <w:lang w:val="en-GB"/>
                              </w:rPr>
                              <w:t xml:space="preserve">         </w:t>
                            </w:r>
                            <w:r w:rsidR="00674DA1">
                              <w:rPr>
                                <w:lang w:val="en-GB"/>
                              </w:rPr>
                              <w:t xml:space="preserve">                </w:t>
                            </w:r>
                            <w:r w:rsidR="00674DA1" w:rsidRPr="00674DA1">
                              <w:rPr>
                                <w:lang w:val="en-GB"/>
                              </w:rPr>
                              <w:drawing>
                                <wp:inline distT="0" distB="0" distL="0" distR="0" wp14:anchorId="32BAAF0B" wp14:editId="4E15970B">
                                  <wp:extent cx="1616710" cy="1616710"/>
                                  <wp:effectExtent l="0" t="0" r="2540" b="2540"/>
                                  <wp:docPr id="293066844" name="Obrázok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16710" cy="16167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3CBD80B" w14:textId="4EE08F9D" w:rsidR="00674DA1" w:rsidRPr="00674DA1" w:rsidRDefault="00674DA1" w:rsidP="00674DA1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28783DA5" w14:textId="1E2C0A0C" w:rsidR="009D7EC1" w:rsidRPr="009D7EC1" w:rsidRDefault="009D7EC1" w:rsidP="009D7EC1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5CB6F2D5" w14:textId="77777777" w:rsidR="009D7EC1" w:rsidRDefault="009D7EC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06FF100" id="Textové pole 11" o:spid="_x0000_s1032" type="#_x0000_t202" style="position:absolute;margin-left:0;margin-top:54.15pt;width:767.25pt;height:135pt;z-index:25166336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" filled="f" stroked="f" strokeweight=".5pt">
                <v:textbox>
                  <w:txbxContent>
                    <w:p w14:paraId="3EDA1190" w14:textId="000C1144" w:rsidR="00674DA1" w:rsidRPr="00674DA1" w:rsidRDefault="009D7EC1" w:rsidP="00674DA1">
                      <w:pPr>
                        <w:rPr>
                          <w:lang w:val="en-GB"/>
                        </w:rPr>
                      </w:pPr>
                      <w:r w:rsidRPr="009D7EC1">
                        <w:rPr>
                          <w:lang w:val="en-GB"/>
                        </w:rPr>
                        <w:drawing>
                          <wp:inline distT="0" distB="0" distL="0" distR="0" wp14:anchorId="7708D249" wp14:editId="0B875785">
                            <wp:extent cx="1616710" cy="1616710"/>
                            <wp:effectExtent l="0" t="0" r="2540" b="2540"/>
                            <wp:docPr id="446082055" name="Obrázok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16710" cy="16167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674DA1">
                        <w:t xml:space="preserve">                           </w:t>
                      </w:r>
                      <w:r w:rsidR="00674DA1">
                        <w:drawing>
                          <wp:inline distT="0" distB="0" distL="0" distR="0" wp14:anchorId="6AFA866A" wp14:editId="053E06C8">
                            <wp:extent cx="1436370" cy="1616710"/>
                            <wp:effectExtent l="0" t="0" r="0" b="2540"/>
                            <wp:docPr id="756354011" name="Obrázok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36370" cy="16167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674DA1">
                        <w:t xml:space="preserve">             </w:t>
                      </w:r>
                      <w:r w:rsidR="00674DA1">
                        <w:rPr>
                          <w:lang w:val="en-GB"/>
                        </w:rPr>
                        <w:t xml:space="preserve">                            </w:t>
                      </w:r>
                      <w:r w:rsidR="00F250F9" w:rsidRPr="00F250F9">
                        <w:rPr>
                          <w:lang w:val="en-GB"/>
                        </w:rPr>
                        <w:drawing>
                          <wp:inline distT="0" distB="0" distL="0" distR="0" wp14:anchorId="391592CA" wp14:editId="44A7C22D">
                            <wp:extent cx="1616710" cy="1616710"/>
                            <wp:effectExtent l="0" t="0" r="2540" b="2540"/>
                            <wp:docPr id="1192716071" name="Obrázok 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16710" cy="16167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F250F9">
                        <w:rPr>
                          <w:lang w:val="en-GB"/>
                        </w:rPr>
                        <w:t xml:space="preserve">         </w:t>
                      </w:r>
                      <w:r w:rsidR="00674DA1">
                        <w:rPr>
                          <w:lang w:val="en-GB"/>
                        </w:rPr>
                        <w:t xml:space="preserve">                </w:t>
                      </w:r>
                      <w:r w:rsidR="00674DA1" w:rsidRPr="00674DA1">
                        <w:rPr>
                          <w:lang w:val="en-GB"/>
                        </w:rPr>
                        <w:drawing>
                          <wp:inline distT="0" distB="0" distL="0" distR="0" wp14:anchorId="32BAAF0B" wp14:editId="4E15970B">
                            <wp:extent cx="1616710" cy="1616710"/>
                            <wp:effectExtent l="0" t="0" r="2540" b="2540"/>
                            <wp:docPr id="293066844" name="Obrázok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16710" cy="16167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3CBD80B" w14:textId="4EE08F9D" w:rsidR="00674DA1" w:rsidRPr="00674DA1" w:rsidRDefault="00674DA1" w:rsidP="00674DA1">
                      <w:pPr>
                        <w:rPr>
                          <w:lang w:val="en-GB"/>
                        </w:rPr>
                      </w:pPr>
                    </w:p>
                    <w:p w14:paraId="28783DA5" w14:textId="1E2C0A0C" w:rsidR="009D7EC1" w:rsidRPr="009D7EC1" w:rsidRDefault="009D7EC1" w:rsidP="009D7EC1">
                      <w:pPr>
                        <w:rPr>
                          <w:lang w:val="en-GB"/>
                        </w:rPr>
                      </w:pPr>
                    </w:p>
                    <w:p w14:paraId="5CB6F2D5" w14:textId="77777777" w:rsidR="009D7EC1" w:rsidRDefault="009D7EC1"/>
                  </w:txbxContent>
                </v:textbox>
                <w10:wrap anchorx="margin"/>
              </v:shape>
            </w:pict>
          </mc:Fallback>
        </mc:AlternateContent>
      </w:r>
    </w:p>
    <w:sectPr w:rsidR="00022F47" w:rsidRPr="00022F47" w:rsidSect="00CC37DE">
      <w:headerReference w:type="default" r:id="rId16"/>
      <w:footerReference w:type="even" r:id="rId17"/>
      <w:footerReference w:type="default" r:id="rId18"/>
      <w:pgSz w:w="16838" w:h="23811" w:code="8"/>
      <w:pgMar w:top="1296" w:right="1008" w:bottom="360" w:left="1008" w:header="432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C70A2" w14:textId="77777777" w:rsidR="00A63CAC" w:rsidRPr="00CC37DE" w:rsidRDefault="00A63CAC" w:rsidP="00271E7C">
      <w:pPr>
        <w:spacing w:line="240" w:lineRule="auto"/>
      </w:pPr>
      <w:r w:rsidRPr="00CC37DE">
        <w:separator/>
      </w:r>
    </w:p>
  </w:endnote>
  <w:endnote w:type="continuationSeparator" w:id="0">
    <w:p w14:paraId="1EA8793C" w14:textId="77777777" w:rsidR="00A63CAC" w:rsidRPr="00CC37DE" w:rsidRDefault="00A63CAC" w:rsidP="00271E7C">
      <w:pPr>
        <w:spacing w:line="240" w:lineRule="auto"/>
      </w:pPr>
      <w:r w:rsidRPr="00CC37D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venir Next LT Pro">
    <w:charset w:val="EE"/>
    <w:family w:val="swiss"/>
    <w:pitch w:val="variable"/>
    <w:sig w:usb0="800000EF" w:usb1="5000204A" w:usb2="00000000" w:usb3="00000000" w:csb0="00000093" w:csb1="00000000"/>
  </w:font>
  <w:font w:name="Avenir Next LT Pro Light">
    <w:charset w:val="EE"/>
    <w:family w:val="swiss"/>
    <w:pitch w:val="variable"/>
    <w:sig w:usb0="A00000EF" w:usb1="5000204B" w:usb2="00000000" w:usb3="00000000" w:csb0="00000093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Avenir Next LT Pro Demi">
    <w:charset w:val="EE"/>
    <w:family w:val="swiss"/>
    <w:pitch w:val="variable"/>
    <w:sig w:usb0="800000EF" w:usb1="5000204A" w:usb2="00000000" w:usb3="00000000" w:csb0="00000093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any"/>
      </w:rPr>
      <w:id w:val="-2005355363"/>
      <w:docPartObj>
        <w:docPartGallery w:val="Page Numbers (Bottom of Page)"/>
        <w:docPartUnique/>
      </w:docPartObj>
    </w:sdtPr>
    <w:sdtContent>
      <w:p w14:paraId="33831A5F" w14:textId="77777777" w:rsidR="00C36C53" w:rsidRPr="00CC37DE" w:rsidRDefault="00C36C53" w:rsidP="00CF6DA9">
        <w:pPr>
          <w:pStyle w:val="Pta"/>
          <w:rPr>
            <w:rStyle w:val="slostrany"/>
          </w:rPr>
        </w:pPr>
        <w:r w:rsidRPr="00CC37DE">
          <w:rPr>
            <w:rStyle w:val="slostrany"/>
          </w:rPr>
          <w:fldChar w:fldCharType="begin"/>
        </w:r>
        <w:r w:rsidRPr="00CC37DE">
          <w:rPr>
            <w:rStyle w:val="slostrany"/>
          </w:rPr>
          <w:instrText xml:space="preserve"> PAGE </w:instrText>
        </w:r>
        <w:r w:rsidRPr="00CC37DE">
          <w:rPr>
            <w:rStyle w:val="slostrany"/>
          </w:rPr>
          <w:fldChar w:fldCharType="separate"/>
        </w:r>
        <w:r w:rsidRPr="00CC37DE">
          <w:rPr>
            <w:rStyle w:val="slostrany"/>
          </w:rPr>
          <w:fldChar w:fldCharType="end"/>
        </w:r>
      </w:p>
    </w:sdtContent>
  </w:sdt>
  <w:p w14:paraId="47978128" w14:textId="77777777" w:rsidR="00C36C53" w:rsidRPr="00CC37DE" w:rsidRDefault="00C36C53" w:rsidP="00CF6DA9">
    <w:pPr>
      <w:pStyle w:val="Pt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7580A" w14:textId="77777777" w:rsidR="00C36C53" w:rsidRPr="00CC37DE" w:rsidRDefault="00C36C53" w:rsidP="00CF6DA9">
    <w:pPr>
      <w:pStyle w:val="Pta"/>
    </w:pPr>
    <w:r w:rsidRPr="00CC37DE">
      <w:t>www.consolidatedmessenger.com</w:t>
    </w:r>
    <w:r w:rsidR="00CF6DA9" w:rsidRPr="00CC37DE">
      <w:tab/>
    </w:r>
    <w:r w:rsidR="00CF6DA9" w:rsidRPr="00CC37DE">
      <w:tab/>
    </w:r>
    <w:sdt>
      <w:sdtPr>
        <w:id w:val="-2115424961"/>
        <w:docPartObj>
          <w:docPartGallery w:val="Page Numbers (Bottom of Page)"/>
          <w:docPartUnique/>
        </w:docPartObj>
      </w:sdtPr>
      <w:sdtContent>
        <w:r w:rsidR="00CF6DA9" w:rsidRPr="00CC37DE">
          <w:fldChar w:fldCharType="begin"/>
        </w:r>
        <w:r w:rsidR="00CF6DA9" w:rsidRPr="00CC37DE">
          <w:instrText xml:space="preserve"> PAGE </w:instrText>
        </w:r>
        <w:r w:rsidR="00CF6DA9" w:rsidRPr="00CC37DE">
          <w:fldChar w:fldCharType="separate"/>
        </w:r>
        <w:r w:rsidR="00CF6DA9" w:rsidRPr="00CC37DE">
          <w:t>2</w:t>
        </w:r>
        <w:r w:rsidR="00CF6DA9" w:rsidRPr="00CC37DE"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E8671" w14:textId="77777777" w:rsidR="00A63CAC" w:rsidRPr="00CC37DE" w:rsidRDefault="00A63CAC" w:rsidP="00271E7C">
      <w:pPr>
        <w:spacing w:line="240" w:lineRule="auto"/>
      </w:pPr>
      <w:r w:rsidRPr="00CC37DE">
        <w:separator/>
      </w:r>
    </w:p>
  </w:footnote>
  <w:footnote w:type="continuationSeparator" w:id="0">
    <w:p w14:paraId="7B54B014" w14:textId="77777777" w:rsidR="00A63CAC" w:rsidRPr="00CC37DE" w:rsidRDefault="00A63CAC" w:rsidP="00271E7C">
      <w:pPr>
        <w:spacing w:line="240" w:lineRule="auto"/>
      </w:pPr>
      <w:r w:rsidRPr="00CC37D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98F46" w14:textId="77777777" w:rsidR="00C36C53" w:rsidRPr="00CC37DE" w:rsidRDefault="00C36C53" w:rsidP="00662004">
    <w:pPr>
      <w:pStyle w:val="Hlavika"/>
    </w:pPr>
    <w:r w:rsidRPr="00CC37DE">
      <w:t>SaaS Business Proposal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A33A2"/>
    <w:multiLevelType w:val="multilevel"/>
    <w:tmpl w:val="87E83BFE"/>
    <w:styleLink w:val="CurrentList1"/>
    <w:lvl w:ilvl="0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F413C7"/>
    <w:multiLevelType w:val="hybridMultilevel"/>
    <w:tmpl w:val="D5722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3F4505"/>
    <w:multiLevelType w:val="hybridMultilevel"/>
    <w:tmpl w:val="2012C9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C03A00"/>
    <w:multiLevelType w:val="hybridMultilevel"/>
    <w:tmpl w:val="A8A413D8"/>
    <w:lvl w:ilvl="0" w:tplc="99F24706">
      <w:start w:val="1"/>
      <w:numFmt w:val="bullet"/>
      <w:pStyle w:val="Odsekzoznamu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0719409">
    <w:abstractNumId w:val="1"/>
  </w:num>
  <w:num w:numId="2" w16cid:durableId="264075000">
    <w:abstractNumId w:val="3"/>
  </w:num>
  <w:num w:numId="3" w16cid:durableId="2145462859">
    <w:abstractNumId w:val="0"/>
  </w:num>
  <w:num w:numId="4" w16cid:durableId="16290500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7DE"/>
    <w:rsid w:val="00022F47"/>
    <w:rsid w:val="00050322"/>
    <w:rsid w:val="00066904"/>
    <w:rsid w:val="00073F45"/>
    <w:rsid w:val="000776E6"/>
    <w:rsid w:val="000B02F9"/>
    <w:rsid w:val="0011041B"/>
    <w:rsid w:val="00125233"/>
    <w:rsid w:val="00130615"/>
    <w:rsid w:val="001504CC"/>
    <w:rsid w:val="00164725"/>
    <w:rsid w:val="001707FE"/>
    <w:rsid w:val="001A40A1"/>
    <w:rsid w:val="00205156"/>
    <w:rsid w:val="0021693E"/>
    <w:rsid w:val="00216C98"/>
    <w:rsid w:val="00271E7C"/>
    <w:rsid w:val="002A1D15"/>
    <w:rsid w:val="002A5C3E"/>
    <w:rsid w:val="00380DD3"/>
    <w:rsid w:val="003A1A2D"/>
    <w:rsid w:val="003D5213"/>
    <w:rsid w:val="00407A97"/>
    <w:rsid w:val="00421A37"/>
    <w:rsid w:val="00425F81"/>
    <w:rsid w:val="00445378"/>
    <w:rsid w:val="004F36CF"/>
    <w:rsid w:val="00502AB0"/>
    <w:rsid w:val="00516B43"/>
    <w:rsid w:val="0055286D"/>
    <w:rsid w:val="00566C3A"/>
    <w:rsid w:val="00577915"/>
    <w:rsid w:val="005907DF"/>
    <w:rsid w:val="0059344D"/>
    <w:rsid w:val="005A5DD1"/>
    <w:rsid w:val="005F76D7"/>
    <w:rsid w:val="00610796"/>
    <w:rsid w:val="006142BE"/>
    <w:rsid w:val="00662004"/>
    <w:rsid w:val="00672FCF"/>
    <w:rsid w:val="00674DA1"/>
    <w:rsid w:val="0073062E"/>
    <w:rsid w:val="007330F6"/>
    <w:rsid w:val="0078050F"/>
    <w:rsid w:val="0079009B"/>
    <w:rsid w:val="008010FC"/>
    <w:rsid w:val="00804250"/>
    <w:rsid w:val="008230F4"/>
    <w:rsid w:val="008402A6"/>
    <w:rsid w:val="008628A3"/>
    <w:rsid w:val="008D3879"/>
    <w:rsid w:val="008E5020"/>
    <w:rsid w:val="009A6CBE"/>
    <w:rsid w:val="009D36B8"/>
    <w:rsid w:val="009D6230"/>
    <w:rsid w:val="009D7EC1"/>
    <w:rsid w:val="00A33B91"/>
    <w:rsid w:val="00A41067"/>
    <w:rsid w:val="00A53828"/>
    <w:rsid w:val="00A61514"/>
    <w:rsid w:val="00A63CAC"/>
    <w:rsid w:val="00AA5165"/>
    <w:rsid w:val="00AB6285"/>
    <w:rsid w:val="00AC2F3F"/>
    <w:rsid w:val="00AC6C2A"/>
    <w:rsid w:val="00AF114D"/>
    <w:rsid w:val="00B3616D"/>
    <w:rsid w:val="00B66E69"/>
    <w:rsid w:val="00BF7DF3"/>
    <w:rsid w:val="00C36C53"/>
    <w:rsid w:val="00C77236"/>
    <w:rsid w:val="00CC37DE"/>
    <w:rsid w:val="00CF6DA9"/>
    <w:rsid w:val="00D02515"/>
    <w:rsid w:val="00D81F39"/>
    <w:rsid w:val="00D85B52"/>
    <w:rsid w:val="00D950F4"/>
    <w:rsid w:val="00D96E94"/>
    <w:rsid w:val="00E53F32"/>
    <w:rsid w:val="00EA5E9E"/>
    <w:rsid w:val="00ED1624"/>
    <w:rsid w:val="00EE451F"/>
    <w:rsid w:val="00F025DE"/>
    <w:rsid w:val="00F250F9"/>
    <w:rsid w:val="00F71FBC"/>
    <w:rsid w:val="00FB0177"/>
    <w:rsid w:val="00FB0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654A14"/>
  <w15:chartTrackingRefBased/>
  <w15:docId w15:val="{14168F78-9BD6-4D86-9455-0FAE86157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662004"/>
    <w:pPr>
      <w:spacing w:after="0" w:line="336" w:lineRule="auto"/>
    </w:pPr>
    <w:rPr>
      <w:noProof/>
      <w:sz w:val="22"/>
      <w:lang w:val="sk-SK"/>
    </w:rPr>
  </w:style>
  <w:style w:type="paragraph" w:styleId="Nadpis1">
    <w:name w:val="heading 1"/>
    <w:basedOn w:val="Normlny"/>
    <w:next w:val="Normlny"/>
    <w:link w:val="Nadpis1Char"/>
    <w:uiPriority w:val="9"/>
    <w:qFormat/>
    <w:rsid w:val="00B3616D"/>
    <w:pPr>
      <w:keepNext/>
      <w:keepLines/>
      <w:spacing w:after="360" w:line="216" w:lineRule="auto"/>
      <w:outlineLvl w:val="0"/>
    </w:pPr>
    <w:rPr>
      <w:rFonts w:asciiTheme="majorHAnsi" w:eastAsiaTheme="majorEastAsia" w:hAnsiTheme="majorHAnsi" w:cs="Times New Roman (Headings CS)"/>
      <w:caps/>
      <w:color w:val="000000" w:themeColor="text1"/>
      <w:sz w:val="52"/>
      <w:szCs w:val="40"/>
    </w:rPr>
  </w:style>
  <w:style w:type="paragraph" w:styleId="Nadpis2">
    <w:name w:val="heading 2"/>
    <w:basedOn w:val="Normlny"/>
    <w:next w:val="Normlny"/>
    <w:link w:val="Nadpis2Char"/>
    <w:uiPriority w:val="9"/>
    <w:qFormat/>
    <w:rsid w:val="00B3616D"/>
    <w:pPr>
      <w:keepNext/>
      <w:keepLines/>
      <w:spacing w:before="200" w:after="200" w:line="240" w:lineRule="auto"/>
      <w:outlineLvl w:val="1"/>
    </w:pPr>
    <w:rPr>
      <w:rFonts w:ascii="Avenir Next LT Pro Demi" w:eastAsiaTheme="majorEastAsia" w:hAnsi="Avenir Next LT Pro Demi" w:cs="Times New Roman (Headings CS)"/>
      <w:b/>
      <w:caps/>
      <w:color w:val="FFFFFF" w:themeColor="background1"/>
      <w:sz w:val="20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qFormat/>
    <w:rsid w:val="007330F6"/>
    <w:pPr>
      <w:keepNext/>
      <w:keepLines/>
      <w:spacing w:before="160" w:after="80"/>
      <w:outlineLvl w:val="2"/>
    </w:pPr>
    <w:rPr>
      <w:rFonts w:eastAsiaTheme="majorEastAsia" w:cstheme="majorBidi"/>
      <w:color w:val="D26D00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qFormat/>
    <w:rsid w:val="007330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D26D00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qFormat/>
    <w:rsid w:val="007330F6"/>
    <w:pPr>
      <w:keepNext/>
      <w:keepLines/>
      <w:spacing w:before="80" w:after="40"/>
      <w:outlineLvl w:val="4"/>
    </w:pPr>
    <w:rPr>
      <w:rFonts w:eastAsiaTheme="majorEastAsia" w:cstheme="majorBidi"/>
      <w:color w:val="D26D00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qFormat/>
    <w:rsid w:val="007330F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qFormat/>
    <w:rsid w:val="007330F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qFormat/>
    <w:rsid w:val="007330F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qFormat/>
    <w:rsid w:val="007330F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B3616D"/>
    <w:rPr>
      <w:rFonts w:asciiTheme="majorHAnsi" w:eastAsiaTheme="majorEastAsia" w:hAnsiTheme="majorHAnsi" w:cs="Times New Roman (Headings CS)"/>
      <w:caps/>
      <w:color w:val="000000" w:themeColor="text1"/>
      <w:sz w:val="52"/>
      <w:szCs w:val="40"/>
    </w:rPr>
  </w:style>
  <w:style w:type="character" w:customStyle="1" w:styleId="Nadpis2Char">
    <w:name w:val="Nadpis 2 Char"/>
    <w:basedOn w:val="Predvolenpsmoodseku"/>
    <w:link w:val="Nadpis2"/>
    <w:uiPriority w:val="9"/>
    <w:rsid w:val="00662004"/>
    <w:rPr>
      <w:rFonts w:ascii="Avenir Next LT Pro Demi" w:eastAsiaTheme="majorEastAsia" w:hAnsi="Avenir Next LT Pro Demi" w:cs="Times New Roman (Headings CS)"/>
      <w:b/>
      <w:caps/>
      <w:color w:val="FFFFFF" w:themeColor="background1"/>
      <w:sz w:val="20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662004"/>
    <w:rPr>
      <w:rFonts w:eastAsiaTheme="majorEastAsia" w:cstheme="majorBidi"/>
      <w:color w:val="D26D00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662004"/>
    <w:rPr>
      <w:rFonts w:eastAsiaTheme="majorEastAsia" w:cstheme="majorBidi"/>
      <w:i/>
      <w:iCs/>
      <w:color w:val="D26D00" w:themeColor="accent1" w:themeShade="BF"/>
      <w:sz w:val="22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662004"/>
    <w:rPr>
      <w:rFonts w:eastAsiaTheme="majorEastAsia" w:cstheme="majorBidi"/>
      <w:color w:val="D26D00" w:themeColor="accent1" w:themeShade="BF"/>
      <w:sz w:val="22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662004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662004"/>
    <w:rPr>
      <w:rFonts w:eastAsiaTheme="majorEastAsia" w:cstheme="majorBidi"/>
      <w:color w:val="595959" w:themeColor="text1" w:themeTint="A6"/>
      <w:sz w:val="22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662004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662004"/>
    <w:rPr>
      <w:rFonts w:eastAsiaTheme="majorEastAsia" w:cstheme="majorBidi"/>
      <w:color w:val="272727" w:themeColor="text1" w:themeTint="D8"/>
      <w:sz w:val="22"/>
    </w:rPr>
  </w:style>
  <w:style w:type="paragraph" w:styleId="Nzov">
    <w:name w:val="Title"/>
    <w:basedOn w:val="Normlny"/>
    <w:next w:val="Normlny"/>
    <w:link w:val="NzovChar"/>
    <w:uiPriority w:val="10"/>
    <w:qFormat/>
    <w:rsid w:val="00B3616D"/>
    <w:pPr>
      <w:spacing w:line="216" w:lineRule="auto"/>
      <w:contextualSpacing/>
    </w:pPr>
    <w:rPr>
      <w:rFonts w:asciiTheme="majorHAnsi" w:eastAsiaTheme="majorEastAsia" w:hAnsiTheme="majorHAnsi" w:cs="Times New Roman (Headings CS)"/>
      <w:caps/>
      <w:color w:val="FFFFFF" w:themeColor="background1"/>
      <w:spacing w:val="-10"/>
      <w:kern w:val="28"/>
      <w:sz w:val="120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B3616D"/>
    <w:rPr>
      <w:rFonts w:asciiTheme="majorHAnsi" w:eastAsiaTheme="majorEastAsia" w:hAnsiTheme="majorHAnsi" w:cs="Times New Roman (Headings CS)"/>
      <w:caps/>
      <w:color w:val="FFFFFF" w:themeColor="background1"/>
      <w:spacing w:val="-10"/>
      <w:kern w:val="28"/>
      <w:sz w:val="120"/>
      <w:szCs w:val="56"/>
    </w:rPr>
  </w:style>
  <w:style w:type="paragraph" w:styleId="Podtitul">
    <w:name w:val="Subtitle"/>
    <w:basedOn w:val="Normlny"/>
    <w:next w:val="Normlny"/>
    <w:link w:val="PodtitulChar"/>
    <w:uiPriority w:val="11"/>
    <w:semiHidden/>
    <w:qFormat/>
    <w:rsid w:val="007330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semiHidden/>
    <w:rsid w:val="00662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semiHidden/>
    <w:qFormat/>
    <w:rsid w:val="007330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semiHidden/>
    <w:rsid w:val="00662004"/>
    <w:rPr>
      <w:i/>
      <w:iCs/>
      <w:color w:val="404040" w:themeColor="text1" w:themeTint="BF"/>
      <w:sz w:val="22"/>
    </w:rPr>
  </w:style>
  <w:style w:type="paragraph" w:styleId="Odsekzoznamu">
    <w:name w:val="List Paragraph"/>
    <w:basedOn w:val="Normlny"/>
    <w:uiPriority w:val="34"/>
    <w:qFormat/>
    <w:rsid w:val="003D5213"/>
    <w:pPr>
      <w:numPr>
        <w:numId w:val="2"/>
      </w:numPr>
      <w:ind w:left="576"/>
      <w:contextualSpacing/>
    </w:pPr>
  </w:style>
  <w:style w:type="character" w:styleId="Intenzvnezvraznenie">
    <w:name w:val="Intense Emphasis"/>
    <w:basedOn w:val="Predvolenpsmoodseku"/>
    <w:uiPriority w:val="21"/>
    <w:semiHidden/>
    <w:qFormat/>
    <w:rsid w:val="007330F6"/>
    <w:rPr>
      <w:i/>
      <w:iCs/>
      <w:color w:val="D26D00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semiHidden/>
    <w:qFormat/>
    <w:rsid w:val="007330F6"/>
    <w:pPr>
      <w:pBdr>
        <w:top w:val="single" w:sz="4" w:space="10" w:color="D26D00" w:themeColor="accent1" w:themeShade="BF"/>
        <w:bottom w:val="single" w:sz="4" w:space="10" w:color="D26D00" w:themeColor="accent1" w:themeShade="BF"/>
      </w:pBdr>
      <w:spacing w:before="360" w:after="360"/>
      <w:ind w:left="864" w:right="864"/>
      <w:jc w:val="center"/>
    </w:pPr>
    <w:rPr>
      <w:i/>
      <w:iCs/>
      <w:color w:val="D26D00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semiHidden/>
    <w:rsid w:val="00662004"/>
    <w:rPr>
      <w:i/>
      <w:iCs/>
      <w:color w:val="D26D00" w:themeColor="accent1" w:themeShade="BF"/>
      <w:sz w:val="22"/>
    </w:rPr>
  </w:style>
  <w:style w:type="character" w:styleId="Zvraznenodkaz">
    <w:name w:val="Intense Reference"/>
    <w:basedOn w:val="Predvolenpsmoodseku"/>
    <w:uiPriority w:val="32"/>
    <w:semiHidden/>
    <w:qFormat/>
    <w:rsid w:val="007330F6"/>
    <w:rPr>
      <w:b/>
      <w:bCs/>
      <w:smallCaps/>
      <w:color w:val="D26D00" w:themeColor="accent1" w:themeShade="BF"/>
      <w:spacing w:val="5"/>
    </w:rPr>
  </w:style>
  <w:style w:type="table" w:styleId="Mriekatabuky">
    <w:name w:val="Table Grid"/>
    <w:basedOn w:val="Normlnatabuka"/>
    <w:uiPriority w:val="39"/>
    <w:rsid w:val="00271E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lavika">
    <w:name w:val="header"/>
    <w:basedOn w:val="Normlny"/>
    <w:link w:val="HlavikaChar"/>
    <w:uiPriority w:val="99"/>
    <w:rsid w:val="00662004"/>
    <w:pPr>
      <w:tabs>
        <w:tab w:val="center" w:pos="4680"/>
        <w:tab w:val="right" w:pos="9360"/>
      </w:tabs>
      <w:spacing w:line="240" w:lineRule="auto"/>
    </w:pPr>
    <w:rPr>
      <w:rFonts w:asciiTheme="majorHAnsi" w:hAnsiTheme="majorHAnsi" w:cs="Times New Roman (Body CS)"/>
      <w:caps/>
      <w:spacing w:val="16"/>
      <w:sz w:val="16"/>
    </w:rPr>
  </w:style>
  <w:style w:type="character" w:customStyle="1" w:styleId="HlavikaChar">
    <w:name w:val="Hlavička Char"/>
    <w:basedOn w:val="Predvolenpsmoodseku"/>
    <w:link w:val="Hlavika"/>
    <w:uiPriority w:val="99"/>
    <w:rsid w:val="00662004"/>
    <w:rPr>
      <w:rFonts w:asciiTheme="majorHAnsi" w:hAnsiTheme="majorHAnsi" w:cs="Times New Roman (Body CS)"/>
      <w:caps/>
      <w:spacing w:val="16"/>
      <w:sz w:val="16"/>
    </w:rPr>
  </w:style>
  <w:style w:type="paragraph" w:styleId="Pta">
    <w:name w:val="footer"/>
    <w:basedOn w:val="Normlny"/>
    <w:link w:val="PtaChar"/>
    <w:uiPriority w:val="99"/>
    <w:rsid w:val="00CF6DA9"/>
    <w:pPr>
      <w:tabs>
        <w:tab w:val="center" w:pos="4680"/>
        <w:tab w:val="right" w:pos="9900"/>
      </w:tabs>
      <w:spacing w:line="240" w:lineRule="auto"/>
      <w:ind w:right="54"/>
    </w:pPr>
    <w:rPr>
      <w:rFonts w:asciiTheme="majorHAnsi" w:hAnsiTheme="majorHAnsi" w:cs="Times New Roman (Body CS)"/>
      <w:caps/>
      <w:spacing w:val="16"/>
      <w:sz w:val="16"/>
    </w:rPr>
  </w:style>
  <w:style w:type="character" w:customStyle="1" w:styleId="PtaChar">
    <w:name w:val="Päta Char"/>
    <w:basedOn w:val="Predvolenpsmoodseku"/>
    <w:link w:val="Pta"/>
    <w:uiPriority w:val="99"/>
    <w:rsid w:val="00CF6DA9"/>
    <w:rPr>
      <w:rFonts w:asciiTheme="majorHAnsi" w:hAnsiTheme="majorHAnsi" w:cs="Times New Roman (Body CS)"/>
      <w:caps/>
      <w:spacing w:val="16"/>
      <w:sz w:val="16"/>
    </w:rPr>
  </w:style>
  <w:style w:type="paragraph" w:customStyle="1" w:styleId="Contact">
    <w:name w:val="Contact"/>
    <w:basedOn w:val="Normlny"/>
    <w:qFormat/>
    <w:rsid w:val="00662004"/>
    <w:rPr>
      <w:rFonts w:asciiTheme="majorHAnsi" w:hAnsiTheme="majorHAnsi"/>
      <w:color w:val="FFFFFF" w:themeColor="background1"/>
      <w:sz w:val="20"/>
    </w:rPr>
  </w:style>
  <w:style w:type="character" w:styleId="slostrany">
    <w:name w:val="page number"/>
    <w:basedOn w:val="Predvolenpsmoodseku"/>
    <w:uiPriority w:val="99"/>
    <w:semiHidden/>
    <w:rsid w:val="008010FC"/>
    <w:rPr>
      <w:rFonts w:ascii="Avenir Next LT Pro Light" w:hAnsi="Avenir Next LT Pro Light"/>
      <w:b w:val="0"/>
      <w:i w:val="0"/>
      <w:spacing w:val="16"/>
      <w:sz w:val="16"/>
    </w:rPr>
  </w:style>
  <w:style w:type="paragraph" w:styleId="Bezriadkovania">
    <w:name w:val="No Spacing"/>
    <w:uiPriority w:val="1"/>
    <w:qFormat/>
    <w:rsid w:val="00130615"/>
    <w:pPr>
      <w:spacing w:after="0" w:line="240" w:lineRule="auto"/>
    </w:pPr>
    <w:rPr>
      <w:rFonts w:ascii="Avenir Next LT Pro" w:hAnsi="Avenir Next LT Pro"/>
    </w:rPr>
  </w:style>
  <w:style w:type="character" w:styleId="Nzovknihy">
    <w:name w:val="Book Title"/>
    <w:basedOn w:val="Predvolenpsmoodseku"/>
    <w:uiPriority w:val="33"/>
    <w:semiHidden/>
    <w:qFormat/>
    <w:rsid w:val="0059344D"/>
    <w:rPr>
      <w:b/>
      <w:bCs/>
      <w:i/>
      <w:iCs/>
      <w:spacing w:val="5"/>
    </w:rPr>
  </w:style>
  <w:style w:type="numbering" w:customStyle="1" w:styleId="CurrentList1">
    <w:name w:val="Current List1"/>
    <w:uiPriority w:val="99"/>
    <w:rsid w:val="0059344D"/>
    <w:pPr>
      <w:numPr>
        <w:numId w:val="3"/>
      </w:numPr>
    </w:pPr>
  </w:style>
  <w:style w:type="character" w:styleId="Vrazn">
    <w:name w:val="Strong"/>
    <w:basedOn w:val="Predvolenpsmoodseku"/>
    <w:uiPriority w:val="22"/>
    <w:qFormat/>
    <w:rsid w:val="00662004"/>
    <w:rPr>
      <w:rFonts w:ascii="Avenir Next LT Pro Demi" w:hAnsi="Avenir Next LT Pro Demi"/>
      <w:b/>
      <w:bCs/>
      <w:i w:val="0"/>
      <w:sz w:val="24"/>
    </w:rPr>
  </w:style>
  <w:style w:type="paragraph" w:customStyle="1" w:styleId="Graphicsanchor">
    <w:name w:val="Graphics anchor"/>
    <w:basedOn w:val="Normlny"/>
    <w:qFormat/>
    <w:rsid w:val="00B3616D"/>
    <w:rPr>
      <w:sz w:val="6"/>
      <w:szCs w:val="8"/>
    </w:rPr>
  </w:style>
  <w:style w:type="character" w:styleId="Hypertextovprepojenie">
    <w:name w:val="Hyperlink"/>
    <w:basedOn w:val="Predvolenpsmoodseku"/>
    <w:uiPriority w:val="99"/>
    <w:unhideWhenUsed/>
    <w:rsid w:val="00B3616D"/>
    <w:rPr>
      <w:color w:val="467886" w:themeColor="hyperlink"/>
      <w:u w:val="single"/>
    </w:rPr>
  </w:style>
  <w:style w:type="character" w:styleId="Nevyrieenzmienka">
    <w:name w:val="Unresolved Mention"/>
    <w:basedOn w:val="Predvolenpsmoodseku"/>
    <w:uiPriority w:val="99"/>
    <w:semiHidden/>
    <w:unhideWhenUsed/>
    <w:rsid w:val="00B3616D"/>
    <w:rPr>
      <w:color w:val="605E5C"/>
      <w:shd w:val="clear" w:color="auto" w:fill="E1DFDD"/>
    </w:rPr>
  </w:style>
  <w:style w:type="table" w:customStyle="1" w:styleId="Table1">
    <w:name w:val="Table 1"/>
    <w:basedOn w:val="Normlnatabuka"/>
    <w:uiPriority w:val="99"/>
    <w:rsid w:val="00B3616D"/>
    <w:pPr>
      <w:spacing w:after="0" w:line="240" w:lineRule="auto"/>
    </w:pPr>
    <w:tblPr>
      <w:tblBorders>
        <w:bottom w:val="single" w:sz="4" w:space="0" w:color="auto"/>
        <w:insideH w:val="single" w:sz="4" w:space="0" w:color="auto"/>
      </w:tblBorders>
    </w:tblPr>
    <w:tcPr>
      <w:vAlign w:val="center"/>
    </w:tcPr>
    <w:tblStylePr w:type="firstCol">
      <w:tblPr/>
      <w:tcPr>
        <w:shd w:val="clear" w:color="auto" w:fill="EFF5F3" w:themeFill="background2"/>
      </w:tcPr>
    </w:tblStylePr>
  </w:style>
  <w:style w:type="paragraph" w:styleId="Normlnywebov">
    <w:name w:val="Normal (Web)"/>
    <w:basedOn w:val="Normlny"/>
    <w:uiPriority w:val="99"/>
    <w:semiHidden/>
    <w:unhideWhenUsed/>
    <w:rsid w:val="00CC37DE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dre\AppData\Roaming\Microsoft\Templates\Simple%20SaaS%20business%20proposal.dotx" TargetMode="External"/></Relationships>
</file>

<file path=word/theme/theme1.xml><?xml version="1.0" encoding="utf-8"?>
<a:theme xmlns:a="http://schemas.openxmlformats.org/drawingml/2006/main" name="Office Theme">
  <a:themeElements>
    <a:clrScheme name="Phoebe 1">
      <a:dk1>
        <a:srgbClr val="000000"/>
      </a:dk1>
      <a:lt1>
        <a:srgbClr val="FFFFFF"/>
      </a:lt1>
      <a:dk2>
        <a:srgbClr val="51412E"/>
      </a:dk2>
      <a:lt2>
        <a:srgbClr val="EFF5F3"/>
      </a:lt2>
      <a:accent1>
        <a:srgbClr val="FF921A"/>
      </a:accent1>
      <a:accent2>
        <a:srgbClr val="FFCB1A"/>
      </a:accent2>
      <a:accent3>
        <a:srgbClr val="EDF127"/>
      </a:accent3>
      <a:accent4>
        <a:srgbClr val="7DD641"/>
      </a:accent4>
      <a:accent5>
        <a:srgbClr val="34E5B5"/>
      </a:accent5>
      <a:accent6>
        <a:srgbClr val="24EFF3"/>
      </a:accent6>
      <a:hlink>
        <a:srgbClr val="467886"/>
      </a:hlink>
      <a:folHlink>
        <a:srgbClr val="96607D"/>
      </a:folHlink>
    </a:clrScheme>
    <a:fontScheme name="Custom 31">
      <a:majorFont>
        <a:latin typeface="Avenir Next LT Pro Light"/>
        <a:ea typeface=""/>
        <a:cs typeface=""/>
      </a:majorFont>
      <a:minorFont>
        <a:latin typeface="Avenir Next LT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  <Background xmlns="71af3243-3dd4-4a8d-8c0d-dd76da1f02a5">false</Background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_ip_UnifiedCompliancePolicyUIAction xmlns="http://schemas.microsoft.com/sharepoint/v3" xsi:nil="true"/>
    <_ip_UnifiedCompliancePolicyProperties xmlns="http://schemas.microsoft.com/sharepoint/v3" xsi:nil="true"/>
    <Status xmlns="71af3243-3dd4-4a8d-8c0d-dd76da1f02a5">Not started</Status>
    <TaxCatchAll xmlns="230e9df3-be65-4c73-a93b-d1236ebd677e" xsi:nil="true"/>
  </documentManagement>
</p:properties>
</file>

<file path=customXml/itemProps1.xml><?xml version="1.0" encoding="utf-8"?>
<ds:datastoreItem xmlns:ds="http://schemas.openxmlformats.org/officeDocument/2006/customXml" ds:itemID="{7C59D9A9-8272-4340-9D4A-883549BAD4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BEEB12A-2423-4DEC-B25D-B7BA2999D10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13EC67B-D389-40C8-8EE5-0A93E0014D9B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 SaaS business proposal.dotx</Template>
  <TotalTime>136</TotalTime>
  <Pages>1</Pages>
  <Words>21</Words>
  <Characters>120</Characters>
  <Application>Microsoft Office Word</Application>
  <DocSecurity>0</DocSecurity>
  <Lines>1</Lines>
  <Paragraphs>1</Paragraphs>
  <ScaleCrop>false</ScaleCrop>
  <HeadingPairs>
    <vt:vector size="4" baseType="variant">
      <vt:variant>
        <vt:lpstr>Názov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Andrej Trenčan</dc:creator>
  <cp:keywords/>
  <dc:description/>
  <cp:lastModifiedBy>Andrej Trenčan</cp:lastModifiedBy>
  <cp:revision>2</cp:revision>
  <dcterms:created xsi:type="dcterms:W3CDTF">2026-04-13T06:09:00Z</dcterms:created>
  <dcterms:modified xsi:type="dcterms:W3CDTF">2026-04-13T09:54:00Z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Text">
    <vt:lpwstr>Classified as Microsoft Confidential</vt:lpwstr>
  </property>
  <property fmtid="{D5CDD505-2E9C-101B-9397-08002B2CF9AE}" pid="3" name="MediaServiceImageTags">
    <vt:lpwstr/>
  </property>
  <property fmtid="{D5CDD505-2E9C-101B-9397-08002B2CF9AE}" pid="4" name="ContentTypeId">
    <vt:lpwstr>0x01010079F111ED35F8CC479449609E8A0923A6</vt:lpwstr>
  </property>
  <property fmtid="{D5CDD505-2E9C-101B-9397-08002B2CF9AE}" pid="5" name="ClassificationContentMarkingFooterShapeIds">
    <vt:lpwstr>3bd3585b,47cafe9e,24ac09f,2f3d5d30,21b9ebbb,1df48575,58c5494e,3abad06f,3ea0adf6</vt:lpwstr>
  </property>
  <property fmtid="{D5CDD505-2E9C-101B-9397-08002B2CF9AE}" pid="6" name="ClassificationContentMarkingFooterFontProps">
    <vt:lpwstr>#000000,10,Calibri</vt:lpwstr>
  </property>
  <property fmtid="{D5CDD505-2E9C-101B-9397-08002B2CF9AE}" pid="7" name="GrammarlyDocumentId">
    <vt:lpwstr>cd991399-fbe0-4819-839c-ac6c94d6dc29</vt:lpwstr>
  </property>
</Properties>
</file>